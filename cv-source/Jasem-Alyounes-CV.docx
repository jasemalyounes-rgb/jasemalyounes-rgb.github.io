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CF1A49" w:rsidRDefault="00D76798" w:rsidP="00D76798">
            <w:pPr>
              <w:pStyle w:val="Title"/>
            </w:pPr>
            <w:r>
              <w:t>Jasem Ahmad Alyounes</w:t>
            </w:r>
          </w:p>
          <w:p w:rsidR="00692703" w:rsidRPr="00D76798" w:rsidRDefault="00D76798" w:rsidP="00D76798">
            <w:pPr>
              <w:pStyle w:val="NormalWeb"/>
              <w:spacing w:after="240"/>
              <w:jc w:val="center"/>
              <w:rPr>
                <w:b/>
                <w:bCs/>
              </w:rPr>
            </w:pPr>
            <w:r w:rsidRPr="00DA29F2">
              <w:rPr>
                <w:rFonts w:ascii="Segoe UI Symbol" w:eastAsia="Times New Roman" w:hAnsi="Segoe UI Symbol" w:cs="Segoe UI Symbol"/>
              </w:rPr>
              <w:t>📍</w:t>
            </w:r>
            <w:r w:rsidRPr="00DA29F2">
              <w:rPr>
                <w:rFonts w:ascii="Segoe UI" w:eastAsia="Times New Roman" w:hAnsi="Segoe UI" w:cs="Segoe UI"/>
              </w:rPr>
              <w:t xml:space="preserve"> </w:t>
            </w:r>
            <w:r w:rsidRPr="00DA29F2">
              <w:rPr>
                <w:rFonts w:ascii="Segoe UI" w:hAnsi="Segoe UI" w:cs="Segoe UI"/>
              </w:rPr>
              <w:t>Beirut</w:t>
            </w:r>
            <w:r w:rsidRPr="00DA29F2">
              <w:rPr>
                <w:rFonts w:ascii="Segoe UI" w:eastAsia="Times New Roman" w:hAnsi="Segoe UI" w:cs="Segoe UI"/>
              </w:rPr>
              <w:t>,</w:t>
            </w:r>
            <w:r w:rsidRPr="00DA29F2">
              <w:rPr>
                <w:rFonts w:ascii="Segoe UI" w:hAnsi="Segoe UI" w:cs="Segoe UI"/>
              </w:rPr>
              <w:t xml:space="preserve"> </w:t>
            </w:r>
            <w:r w:rsidRPr="00DA29F2">
              <w:rPr>
                <w:rFonts w:ascii="Segoe UI" w:eastAsia="Times New Roman" w:hAnsi="Segoe UI" w:cs="Segoe UI"/>
              </w:rPr>
              <w:t xml:space="preserve">Lebanon | </w:t>
            </w:r>
            <w:r w:rsidRPr="00DA29F2">
              <w:rPr>
                <w:rFonts w:ascii="Segoe UI Symbol" w:eastAsia="Times New Roman" w:hAnsi="Segoe UI Symbol" w:cs="Segoe UI Symbol"/>
              </w:rPr>
              <w:t>📱</w:t>
            </w:r>
            <w:r w:rsidRPr="00DA29F2">
              <w:rPr>
                <w:rFonts w:ascii="Segoe UI" w:eastAsia="Times New Roman" w:hAnsi="Segoe UI" w:cs="Segoe UI"/>
              </w:rPr>
              <w:t xml:space="preserve"> </w:t>
            </w:r>
            <w:r w:rsidRPr="00DA29F2">
              <w:rPr>
                <w:rFonts w:ascii="Segoe UI" w:hAnsi="Segoe UI" w:cs="Segoe UI"/>
              </w:rPr>
              <w:t xml:space="preserve">+1 (931) 623-7215 </w:t>
            </w:r>
            <w:r w:rsidRPr="00DA29F2">
              <w:rPr>
                <w:rFonts w:ascii="Segoe UI" w:eastAsia="Times New Roman" w:hAnsi="Segoe UI" w:cs="Segoe UI"/>
              </w:rPr>
              <w:t xml:space="preserve">| </w:t>
            </w:r>
            <w:r w:rsidRPr="00DA29F2">
              <w:rPr>
                <w:rFonts w:ascii="Segoe UI Symbol" w:eastAsia="Times New Roman" w:hAnsi="Segoe UI Symbol" w:cs="Segoe UI Symbol"/>
              </w:rPr>
              <w:t>✉</w:t>
            </w:r>
            <w:r w:rsidRPr="00DA29F2">
              <w:rPr>
                <w:rFonts w:ascii="Segoe UI" w:eastAsia="Times New Roman" w:hAnsi="Segoe UI" w:cs="Segoe UI"/>
              </w:rPr>
              <w:t> jasemalyounes@gmail.com</w:t>
            </w:r>
          </w:p>
        </w:tc>
      </w:tr>
      <w:tr w:rsidR="009571D8" w:rsidRPr="00CF1A49" w:rsidTr="00692703">
        <w:tc>
          <w:tcPr>
            <w:tcW w:w="9360" w:type="dxa"/>
            <w:tcMar>
              <w:top w:w="432" w:type="dxa"/>
            </w:tcMar>
          </w:tcPr>
          <w:p w:rsidR="00D76798" w:rsidRPr="00D76798" w:rsidRDefault="00D76798" w:rsidP="00D76798">
            <w:pPr>
              <w:shd w:val="clear" w:color="auto" w:fill="FFFFFF"/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sz w:val="30"/>
                <w:szCs w:val="30"/>
              </w:rPr>
            </w:pPr>
            <w:r w:rsidRPr="00D76798">
              <w:rPr>
                <w:rFonts w:ascii="Segoe UI" w:eastAsia="Times New Roman" w:hAnsi="Segoe UI" w:cs="Segoe UI"/>
                <w:b/>
                <w:bCs/>
                <w:sz w:val="30"/>
                <w:szCs w:val="30"/>
              </w:rPr>
              <w:t>PROFESSIONAL SUMMARY</w:t>
            </w:r>
          </w:p>
          <w:p w:rsidR="001755A8" w:rsidRPr="00D76798" w:rsidRDefault="00D76798" w:rsidP="00D76798">
            <w:pPr>
              <w:contextualSpacing w:val="0"/>
            </w:pPr>
            <w:r w:rsidRPr="00D76798">
              <w:rPr>
                <w:rFonts w:ascii="Segoe UI" w:eastAsia="Times New Roman" w:hAnsi="Segoe UI" w:cs="Segoe UI"/>
                <w:sz w:val="24"/>
                <w:szCs w:val="24"/>
              </w:rPr>
              <w:t xml:space="preserve">Software Engineer with a Master’s in Web Science and a Bachelor’s in Software Engineering. Over 5 years of experience building scalable full-stack applications and managing technical lifecycles at </w:t>
            </w:r>
            <w:proofErr w:type="spellStart"/>
            <w:r w:rsidRPr="00D76798">
              <w:rPr>
                <w:rFonts w:ascii="Segoe UI" w:eastAsia="Times New Roman" w:hAnsi="Segoe UI" w:cs="Segoe UI"/>
                <w:sz w:val="24"/>
                <w:szCs w:val="24"/>
              </w:rPr>
              <w:t>Lazer</w:t>
            </w:r>
            <w:proofErr w:type="spellEnd"/>
            <w:r w:rsidRPr="00D76798">
              <w:rPr>
                <w:rFonts w:ascii="Segoe UI" w:eastAsia="Times New Roman" w:hAnsi="Segoe UI" w:cs="Segoe UI"/>
                <w:sz w:val="24"/>
                <w:szCs w:val="24"/>
              </w:rPr>
              <w:t xml:space="preserve"> Net ISP. Specialized in bridging complex enterprise data (Oracle) with modern web architectures. Expert in </w:t>
            </w:r>
            <w:proofErr w:type="spellStart"/>
            <w:r w:rsidRPr="00D76798">
              <w:rPr>
                <w:rFonts w:ascii="Segoe UI" w:eastAsia="Times New Roman" w:hAnsi="Segoe UI" w:cs="Segoe UI"/>
                <w:sz w:val="24"/>
                <w:szCs w:val="24"/>
              </w:rPr>
              <w:t>Odoo</w:t>
            </w:r>
            <w:proofErr w:type="spellEnd"/>
            <w:r w:rsidRPr="00D76798">
              <w:rPr>
                <w:rFonts w:ascii="Segoe UI" w:eastAsia="Times New Roman" w:hAnsi="Segoe UI" w:cs="Segoe UI"/>
                <w:sz w:val="24"/>
                <w:szCs w:val="24"/>
              </w:rPr>
              <w:t xml:space="preserve"> 19 development, </w:t>
            </w:r>
            <w:r>
              <w:rPr>
                <w:rFonts w:ascii="Segoe UI" w:eastAsia="Times New Roman" w:hAnsi="Segoe UI" w:cs="Segoe UI"/>
                <w:sz w:val="24"/>
                <w:szCs w:val="24"/>
              </w:rPr>
              <w:t>Systems</w:t>
            </w:r>
            <w:r w:rsidRPr="00D76798">
              <w:rPr>
                <w:rFonts w:ascii="Segoe UI" w:eastAsia="Times New Roman" w:hAnsi="Segoe UI" w:cs="Segoe UI"/>
                <w:sz w:val="24"/>
                <w:szCs w:val="24"/>
              </w:rPr>
              <w:t xml:space="preserve"> administra</w:t>
            </w:r>
            <w:r>
              <w:rPr>
                <w:rFonts w:ascii="Segoe UI" w:eastAsia="Times New Roman" w:hAnsi="Segoe UI" w:cs="Segoe UI"/>
                <w:sz w:val="24"/>
                <w:szCs w:val="24"/>
              </w:rPr>
              <w:t xml:space="preserve">tion, Technical Support and </w:t>
            </w:r>
            <w:proofErr w:type="spellStart"/>
            <w:r>
              <w:rPr>
                <w:rFonts w:ascii="Segoe UI" w:eastAsia="Times New Roman" w:hAnsi="Segoe UI" w:cs="Segoe UI"/>
                <w:sz w:val="24"/>
                <w:szCs w:val="24"/>
              </w:rPr>
              <w:t>DevOps</w:t>
            </w:r>
            <w:proofErr w:type="spellEnd"/>
            <w:r>
              <w:rPr>
                <w:rFonts w:ascii="Segoe UI" w:eastAsia="Times New Roman" w:hAnsi="Segoe UI" w:cs="Segoe UI"/>
                <w:sz w:val="24"/>
                <w:szCs w:val="24"/>
              </w:rPr>
              <w:t xml:space="preserve"> practices</w:t>
            </w:r>
            <w:r w:rsidRPr="00D76798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</w:tbl>
    <w:p w:rsidR="004E01EB" w:rsidRPr="00CF1A49" w:rsidRDefault="006E2909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3A888CA4AF88426C84EB91E068C3B347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:rsidTr="00D66A52">
        <w:tc>
          <w:tcPr>
            <w:tcW w:w="9355" w:type="dxa"/>
          </w:tcPr>
          <w:p w:rsidR="001D0BF1" w:rsidRPr="00CF1A49" w:rsidRDefault="006311E1" w:rsidP="00D76798">
            <w:pPr>
              <w:pStyle w:val="Heading3"/>
              <w:contextualSpacing w:val="0"/>
              <w:outlineLvl w:val="2"/>
            </w:pPr>
            <w:r>
              <w:t xml:space="preserve">Sep </w:t>
            </w:r>
            <w:r w:rsidR="00D76798">
              <w:t>2024</w:t>
            </w:r>
            <w:r w:rsidR="001D0BF1" w:rsidRPr="00CF1A49">
              <w:t xml:space="preserve"> – </w:t>
            </w:r>
            <w:r w:rsidR="00D76798">
              <w:t>presnt</w:t>
            </w:r>
          </w:p>
          <w:p w:rsidR="001D0BF1" w:rsidRPr="00CF1A49" w:rsidRDefault="00D76798" w:rsidP="00D76798">
            <w:pPr>
              <w:pStyle w:val="Heading2"/>
              <w:contextualSpacing w:val="0"/>
              <w:outlineLvl w:val="1"/>
            </w:pPr>
            <w:r>
              <w:t>Independent ERP Developer</w:t>
            </w:r>
          </w:p>
          <w:p w:rsidR="00D76798" w:rsidRDefault="00D76798" w:rsidP="00D76798">
            <w:r>
              <w:t xml:space="preserve">ERP Development: Architected a custom </w:t>
            </w:r>
            <w:proofErr w:type="spellStart"/>
            <w:r>
              <w:t>Odoo</w:t>
            </w:r>
            <w:proofErr w:type="spellEnd"/>
            <w:r>
              <w:t xml:space="preserve"> 19 task management solution featuring manager-level delegation and R&amp;D tracking.</w:t>
            </w:r>
          </w:p>
          <w:p w:rsidR="00D76798" w:rsidRDefault="00D76798" w:rsidP="00D76798"/>
          <w:p w:rsidR="00D76798" w:rsidRDefault="00D76798" w:rsidP="00D76798">
            <w:r>
              <w:t xml:space="preserve">Backend &amp; Frontend: Designed complex XML inherited views and custom list-view actions; utilized Python and </w:t>
            </w:r>
            <w:proofErr w:type="spellStart"/>
            <w:r>
              <w:t>PostgreSQL</w:t>
            </w:r>
            <w:proofErr w:type="spellEnd"/>
            <w:r>
              <w:t xml:space="preserve"> for scalable backend logic.</w:t>
            </w:r>
          </w:p>
          <w:p w:rsidR="00D76798" w:rsidRDefault="00D76798" w:rsidP="00D76798"/>
          <w:p w:rsidR="00D76798" w:rsidRDefault="00D76798" w:rsidP="00D76798">
            <w:r>
              <w:t xml:space="preserve">System Administration: Managed Linux VPS environments, including </w:t>
            </w:r>
            <w:proofErr w:type="spellStart"/>
            <w:r>
              <w:t>Nginx</w:t>
            </w:r>
            <w:proofErr w:type="spellEnd"/>
            <w:r>
              <w:t xml:space="preserve"> reverse proxy setup and SSL/HTTPS deployment.</w:t>
            </w:r>
          </w:p>
          <w:p w:rsidR="00D76798" w:rsidRDefault="00D76798" w:rsidP="00D76798"/>
          <w:p w:rsidR="001E3120" w:rsidRPr="00CF1A49" w:rsidRDefault="00D76798" w:rsidP="00D76798">
            <w:pPr>
              <w:contextualSpacing w:val="0"/>
            </w:pPr>
            <w:r>
              <w:t xml:space="preserve">Automation: Established automated </w:t>
            </w:r>
            <w:proofErr w:type="spellStart"/>
            <w:r>
              <w:t>systemd</w:t>
            </w:r>
            <w:proofErr w:type="spellEnd"/>
            <w:r>
              <w:t xml:space="preserve"> services to ensure high availability and seamless application performance.</w:t>
            </w:r>
          </w:p>
        </w:tc>
      </w:tr>
      <w:tr w:rsidR="00F61DF9" w:rsidRPr="00CF1A49" w:rsidTr="00F61DF9">
        <w:tc>
          <w:tcPr>
            <w:tcW w:w="9355" w:type="dxa"/>
            <w:tcMar>
              <w:top w:w="216" w:type="dxa"/>
            </w:tcMar>
          </w:tcPr>
          <w:p w:rsidR="00F61DF9" w:rsidRPr="00CF1A49" w:rsidRDefault="00D76798" w:rsidP="00D76798">
            <w:pPr>
              <w:pStyle w:val="Heading3"/>
              <w:contextualSpacing w:val="0"/>
              <w:outlineLvl w:val="2"/>
            </w:pPr>
            <w:r w:rsidRPr="00D76798">
              <w:t>Damascus, Syria</w:t>
            </w:r>
            <w:r>
              <w:t xml:space="preserve"> </w:t>
            </w:r>
            <w:r w:rsidR="006311E1">
              <w:t xml:space="preserve">jan </w:t>
            </w:r>
            <w:r>
              <w:t>2019</w:t>
            </w:r>
            <w:r w:rsidR="00F61DF9" w:rsidRPr="00CF1A49">
              <w:t xml:space="preserve"> </w:t>
            </w:r>
            <w:bookmarkStart w:id="0" w:name="_GoBack"/>
            <w:bookmarkEnd w:id="0"/>
            <w:r w:rsidR="004B3699" w:rsidRPr="00CF1A49">
              <w:t xml:space="preserve">– </w:t>
            </w:r>
            <w:r w:rsidR="004B3699">
              <w:t>SEP</w:t>
            </w:r>
            <w:r w:rsidR="006311E1">
              <w:t xml:space="preserve"> </w:t>
            </w:r>
            <w:r>
              <w:t>2024</w:t>
            </w:r>
          </w:p>
          <w:p w:rsidR="00F61DF9" w:rsidRPr="00CF1A49" w:rsidRDefault="00D76798" w:rsidP="00F61DF9">
            <w:pPr>
              <w:pStyle w:val="Heading2"/>
              <w:contextualSpacing w:val="0"/>
              <w:outlineLvl w:val="1"/>
            </w:pPr>
            <w:r w:rsidRPr="00D76798">
              <w:t>Software Developer / Technical Team Lead</w:t>
            </w:r>
            <w:r w:rsidR="00F61DF9" w:rsidRPr="00CF1A49">
              <w:t xml:space="preserve">, </w:t>
            </w:r>
            <w:r w:rsidRPr="00D76798">
              <w:rPr>
                <w:rStyle w:val="SubtleReference"/>
              </w:rPr>
              <w:t>LAZER NET</w:t>
            </w:r>
            <w:r>
              <w:rPr>
                <w:rStyle w:val="SubtleReference"/>
              </w:rPr>
              <w:t xml:space="preserve"> ISP</w:t>
            </w:r>
          </w:p>
          <w:p w:rsidR="00D76798" w:rsidRDefault="00D76798" w:rsidP="00D76798">
            <w:r>
              <w:t>Project Leadership: Managed the full technical project lifecycle from requirements analysis to final deployment.</w:t>
            </w:r>
          </w:p>
          <w:p w:rsidR="00D76798" w:rsidRDefault="00D76798" w:rsidP="00D76798"/>
          <w:p w:rsidR="00D76798" w:rsidRDefault="00D76798" w:rsidP="00D76798">
            <w:r>
              <w:t>Database Management: Designed and maintained complex relational databases (Oracle/SQL), ensuring data integrity and efficient retrieval.</w:t>
            </w:r>
          </w:p>
          <w:p w:rsidR="00D76798" w:rsidRDefault="00D76798" w:rsidP="00D76798"/>
          <w:p w:rsidR="00D76798" w:rsidRDefault="00D76798" w:rsidP="00D76798">
            <w:r>
              <w:t>Stakeholder Reporting: Prepared technical progress reports for senior management, documenting milestones and mitigation strategies.</w:t>
            </w:r>
          </w:p>
          <w:p w:rsidR="00D76798" w:rsidRDefault="00D76798" w:rsidP="00D76798"/>
          <w:p w:rsidR="00F61DF9" w:rsidRDefault="00D76798" w:rsidP="00D76798">
            <w:r>
              <w:t>Risk Assessment: Identified potential technical risks and proposed strategies to ensure project alignment with quality standards.</w:t>
            </w:r>
          </w:p>
          <w:p w:rsidR="00D76798" w:rsidRDefault="00D76798" w:rsidP="00D76798"/>
          <w:p w:rsidR="00D76798" w:rsidRDefault="00D76798" w:rsidP="00D76798">
            <w:r>
              <w:t>Infrastructure &amp; Support: provided network infrastructure, hardware/software troubleshooting, and IT support.</w:t>
            </w:r>
          </w:p>
        </w:tc>
      </w:tr>
    </w:tbl>
    <w:sdt>
      <w:sdtPr>
        <w:alias w:val="Education:"/>
        <w:tag w:val="Education:"/>
        <w:id w:val="-1908763273"/>
        <w:placeholder>
          <w:docPart w:val="CE73FD80FCAB4652B2EA8650176DD6F8"/>
        </w:placeholder>
        <w:temporary/>
        <w:showingPlcHdr/>
        <w15:appearance w15:val="hidden"/>
      </w:sdtPr>
      <w:sdtEndPr/>
      <w:sdtContent>
        <w:p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:rsidTr="00D66A52">
        <w:tc>
          <w:tcPr>
            <w:tcW w:w="9355" w:type="dxa"/>
          </w:tcPr>
          <w:p w:rsidR="001D0BF1" w:rsidRPr="00CF1A49" w:rsidRDefault="006311E1" w:rsidP="00D76798">
            <w:pPr>
              <w:pStyle w:val="Heading3"/>
              <w:contextualSpacing w:val="0"/>
              <w:outlineLvl w:val="2"/>
            </w:pPr>
            <w:r>
              <w:t xml:space="preserve">june </w:t>
            </w:r>
            <w:r w:rsidR="00D76798">
              <w:t xml:space="preserve">2024 </w:t>
            </w:r>
          </w:p>
          <w:p w:rsidR="007538DC" w:rsidRPr="00CF1A49" w:rsidRDefault="00D76798" w:rsidP="00D76798">
            <w:pPr>
              <w:pStyle w:val="Heading2"/>
              <w:contextualSpacing w:val="0"/>
              <w:outlineLvl w:val="1"/>
            </w:pPr>
            <w:r w:rsidRPr="00D76798">
              <w:t>M</w:t>
            </w:r>
            <w:r>
              <w:t>aster’s Degree in Web Science</w:t>
            </w:r>
            <w:r w:rsidR="001D0BF1" w:rsidRPr="00CF1A49">
              <w:t xml:space="preserve">, </w:t>
            </w:r>
            <w:r w:rsidRPr="00D76798">
              <w:rPr>
                <w:rStyle w:val="SubtleReference"/>
              </w:rPr>
              <w:t>Syrian Virtual University</w:t>
            </w:r>
          </w:p>
        </w:tc>
      </w:tr>
      <w:tr w:rsidR="00F61DF9" w:rsidRPr="00CF1A49" w:rsidTr="00F61DF9">
        <w:tc>
          <w:tcPr>
            <w:tcW w:w="9355" w:type="dxa"/>
            <w:tcMar>
              <w:top w:w="216" w:type="dxa"/>
            </w:tcMar>
          </w:tcPr>
          <w:p w:rsidR="00F61DF9" w:rsidRPr="00CF1A49" w:rsidRDefault="006311E1" w:rsidP="00F61DF9">
            <w:pPr>
              <w:pStyle w:val="Heading3"/>
              <w:contextualSpacing w:val="0"/>
              <w:outlineLvl w:val="2"/>
            </w:pPr>
            <w:r>
              <w:t xml:space="preserve">oct </w:t>
            </w:r>
            <w:r w:rsidR="00D76798">
              <w:t>2012</w:t>
            </w:r>
          </w:p>
          <w:p w:rsidR="00F61DF9" w:rsidRDefault="00D76798" w:rsidP="00D76798">
            <w:pPr>
              <w:pStyle w:val="Heading2"/>
              <w:contextualSpacing w:val="0"/>
              <w:outlineLvl w:val="1"/>
            </w:pPr>
            <w:r w:rsidRPr="00D76798">
              <w:t>Bachelor’s Degree in Software Engineering</w:t>
            </w:r>
            <w:r w:rsidR="00F61DF9" w:rsidRPr="00CF1A49">
              <w:t xml:space="preserve">, </w:t>
            </w:r>
            <w:r w:rsidRPr="00D76798">
              <w:rPr>
                <w:rStyle w:val="SubtleReference"/>
              </w:rPr>
              <w:t>University of Aleppo</w:t>
            </w:r>
          </w:p>
        </w:tc>
      </w:tr>
    </w:tbl>
    <w:p w:rsidR="00486277" w:rsidRPr="00CF1A49" w:rsidRDefault="00D76798" w:rsidP="00D76798">
      <w:pPr>
        <w:pStyle w:val="Heading1"/>
      </w:pPr>
      <w:r>
        <w:t>TECHNICAL &amp; MANAGEMENT SKILLS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:rsidTr="00CF1A49">
        <w:tc>
          <w:tcPr>
            <w:tcW w:w="4675" w:type="dxa"/>
          </w:tcPr>
          <w:p w:rsidR="00D76798" w:rsidRDefault="00D76798" w:rsidP="00D76798">
            <w:pPr>
              <w:pStyle w:val="ListBullet"/>
            </w:pPr>
            <w:r>
              <w:t xml:space="preserve">Software Development: Python, Java, Spring Boot, C#, JavaScript, XML, PHP, </w:t>
            </w:r>
            <w:proofErr w:type="spellStart"/>
            <w:r>
              <w:t>Laravel</w:t>
            </w:r>
            <w:proofErr w:type="spellEnd"/>
            <w:r>
              <w:t xml:space="preserve">, </w:t>
            </w:r>
            <w:proofErr w:type="spellStart"/>
            <w:r>
              <w:t>RESTful</w:t>
            </w:r>
            <w:proofErr w:type="spellEnd"/>
            <w:r>
              <w:t xml:space="preserve"> APIs.</w:t>
            </w:r>
          </w:p>
          <w:p w:rsidR="00D76798" w:rsidRDefault="00D76798" w:rsidP="00D76798">
            <w:pPr>
              <w:pStyle w:val="ListBullet"/>
            </w:pPr>
            <w:r>
              <w:t xml:space="preserve">System Administration &amp; </w:t>
            </w:r>
            <w:proofErr w:type="spellStart"/>
            <w:r>
              <w:t>DevOps</w:t>
            </w:r>
            <w:proofErr w:type="spellEnd"/>
            <w:r>
              <w:t xml:space="preserve">: Linux VPS, </w:t>
            </w:r>
            <w:proofErr w:type="spellStart"/>
            <w:r>
              <w:t>Nginx</w:t>
            </w:r>
            <w:proofErr w:type="spellEnd"/>
            <w:r>
              <w:t xml:space="preserve"> Configuration, SSH Security, SSL/HTTPS, </w:t>
            </w:r>
            <w:proofErr w:type="spellStart"/>
            <w:r>
              <w:t>Systemd</w:t>
            </w:r>
            <w:proofErr w:type="spellEnd"/>
            <w:r>
              <w:t xml:space="preserve"> Automation.</w:t>
            </w:r>
          </w:p>
          <w:p w:rsidR="00D76798" w:rsidRDefault="00D76798" w:rsidP="00D76798">
            <w:pPr>
              <w:pStyle w:val="ListBullet"/>
            </w:pPr>
            <w:r>
              <w:t xml:space="preserve">Database Systems: Oracle Database, </w:t>
            </w:r>
            <w:proofErr w:type="spellStart"/>
            <w:r>
              <w:t>PostgreSQL</w:t>
            </w:r>
            <w:proofErr w:type="spellEnd"/>
            <w:r>
              <w:t>, SQL Server, Administration, Design &amp; Analysis.</w:t>
            </w:r>
          </w:p>
          <w:p w:rsidR="001F4E6D" w:rsidRPr="006E1507" w:rsidRDefault="001F4E6D" w:rsidP="00D76798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  <w:tc>
          <w:tcPr>
            <w:tcW w:w="4675" w:type="dxa"/>
            <w:tcMar>
              <w:left w:w="360" w:type="dxa"/>
            </w:tcMar>
          </w:tcPr>
          <w:p w:rsidR="00D76798" w:rsidRDefault="00D76798" w:rsidP="00D76798">
            <w:pPr>
              <w:pStyle w:val="ListBullet"/>
            </w:pPr>
            <w:r>
              <w:t>Infrastructure &amp; Support: CCNA Certified; strong proficiency in network infrastructure, hardware/software troubleshooting, and IT support.</w:t>
            </w:r>
          </w:p>
          <w:p w:rsidR="00D76798" w:rsidRDefault="00D76798" w:rsidP="00D76798">
            <w:pPr>
              <w:pStyle w:val="ListBullet"/>
            </w:pPr>
            <w:r>
              <w:t>Project Management: Requirement gathering, risk identification, stakeholder coordination, and technical documentation.</w:t>
            </w:r>
          </w:p>
          <w:p w:rsidR="001E3120" w:rsidRPr="006E1507" w:rsidRDefault="00D76798" w:rsidP="00D76798">
            <w:pPr>
              <w:pStyle w:val="ListBullet"/>
            </w:pPr>
            <w:r>
              <w:t>Office Tools: Advanced proficiency in Microsoft Word, Excel (Reporting), and PowerPoint.</w:t>
            </w:r>
          </w:p>
        </w:tc>
      </w:tr>
    </w:tbl>
    <w:p>
      <w:pPr>
        <w:pStyle w:val="Heading1"/>
      </w:pPr>
      <w:r>
        <w:t>SELECTED PROJECTS</w:t>
      </w:r>
    </w:p>
    <w:p>
      <w:pPr>
        <w:pStyle w:val="ListBullet"/>
      </w:pPr>
      <w:r>
        <w:rPr>
          <w:b/>
        </w:rPr>
        <w:t xml:space="preserve">Harmonia — </w:t>
      </w:r>
      <w:r>
        <w:t xml:space="preserve">Family safety and location-sharing app with live tracking, SOS alerts, geofenced places, guardian roles and an offline SMS fallback; built the mobile client, API and self-hosted infrastructure end to end. </w:t>
      </w:r>
      <w:r>
        <w:rPr>
          <w:b/>
        </w:rPr>
        <w:t xml:space="preserve">Stack: </w:t>
      </w:r>
      <w:r>
        <w:t xml:space="preserve">React Native (Expo), TypeScript, Fastify, PostgreSQL.</w:t>
      </w:r>
      <w:r>
        <w:t xml:space="preserve"> </w:t>
      </w:r>
      <w:hyperlink r:id="rIdLink200">
        <w:r>
          <w:rPr>
            <w:rStyle w:val="Hyperlink"/>
          </w:rPr>
          <w:t xml:space="preserve">harmonia-safety.vercel.app</w:t>
        </w:r>
      </w:hyperlink>
    </w:p>
    <w:p>
      <w:pPr>
        <w:pStyle w:val="ListBullet"/>
      </w:pPr>
      <w:r>
        <w:rPr>
          <w:b/>
        </w:rPr>
        <w:t xml:space="preserve">Smart Task Planner — </w:t>
      </w:r>
      <w:r>
        <w:t xml:space="preserve">Standalone Odoo 19 project-management app published on the Odoo App Store, featuring an interactive Gantt with drag-and-drop rescheduling and dependencies, a seven-stage kanban, timesheets and executive dashboards, with no Enterprise dependency. </w:t>
      </w:r>
      <w:r>
        <w:rPr>
          <w:b/>
        </w:rPr>
        <w:t xml:space="preserve">Stack: </w:t>
      </w:r>
      <w:r>
        <w:t xml:space="preserve">Odoo 19, Python, PostgreSQL, OWL, XML.</w:t>
      </w:r>
      <w:r>
        <w:t xml:space="preserve"> </w:t>
      </w:r>
      <w:hyperlink r:id="rIdLink201">
        <w:r>
          <w:rPr>
            <w:rStyle w:val="Hyperlink"/>
          </w:rPr>
          <w:t xml:space="preserve">apps.odoo.com</w:t>
        </w:r>
      </w:hyperlink>
    </w:p>
    <w:p>
      <w:pPr>
        <w:pStyle w:val="ListBullet"/>
      </w:pPr>
      <w:r>
        <w:rPr>
          <w:b/>
        </w:rPr>
        <w:t xml:space="preserve">Super Proxy Store — </w:t>
      </w:r>
      <w:r>
        <w:t xml:space="preserve">Telegram bot for selling proxy access, integrating Cryptomus for crypto wallet top-ups plus a manual confirmation flow for OMT, Whish and Syriatel Cash — regional payment rails with no public API — behind pluggable supplier adapters. </w:t>
      </w:r>
      <w:r>
        <w:rPr>
          <w:b/>
        </w:rPr>
        <w:t xml:space="preserve">Stack: </w:t>
      </w:r>
      <w:r>
        <w:t xml:space="preserve">Node.js, Telegraf, Fastify, PostgreSQL.</w:t>
      </w:r>
      <w:r>
        <w:t xml:space="preserve"> </w:t>
      </w:r>
      <w:hyperlink r:id="rIdLink202">
        <w:r>
          <w:rPr>
            <w:rStyle w:val="Hyperlink"/>
          </w:rPr>
          <w:t xml:space="preserve">t.me/myproxystore_bot</w:t>
        </w:r>
      </w:hyperlink>
    </w:p>
    <w:p>
      <w:pPr>
        <w:pStyle w:val="ListBullet"/>
      </w:pPr>
      <w:r>
        <w:rPr>
          <w:b/>
        </w:rPr>
        <w:t xml:space="preserve">Legends Match — </w:t>
      </w:r>
      <w:r>
        <w:t xml:space="preserve">Cross-platform mobile game with Google Sign-In, AdMob monetization, an in-game coin economy and a referral and cashout system backed by an admin dashboard. </w:t>
      </w:r>
      <w:r>
        <w:rPr>
          <w:b/>
        </w:rPr>
        <w:t xml:space="preserve">Stack: </w:t>
      </w:r>
      <w:r>
        <w:t xml:space="preserve">React Native (Expo), Fastify, PostgreSQL, AdMob.</w:t>
      </w:r>
    </w:p>
    <w:p w:rsidR="00AD782D" w:rsidRPr="00CF1A49" w:rsidRDefault="00D76798" w:rsidP="00D76798">
      <w:pPr>
        <w:pStyle w:val="Heading1"/>
      </w:pPr>
      <w:r>
        <w:t>LANGUAGES</w:t>
      </w:r>
    </w:p>
    <w:p w:rsidR="00D76798" w:rsidRDefault="00D76798" w:rsidP="00D76798">
      <w:r>
        <w:t>Arabic: Native</w:t>
      </w:r>
    </w:p>
    <w:p w:rsidR="00D76798" w:rsidRDefault="00D76798" w:rsidP="00D76798"/>
    <w:p w:rsidR="00B51D1B" w:rsidRPr="006E1507" w:rsidRDefault="00D76798" w:rsidP="001C3A14">
      <w:r>
        <w:t xml:space="preserve">English: </w:t>
      </w:r>
      <w:r w:rsidR="001C3A14" w:rsidRPr="001C3A14">
        <w:t xml:space="preserve">Fluent </w:t>
      </w:r>
      <w:r>
        <w:t>(Reading, Writing, Speaking)</w:t>
      </w:r>
    </w:p>
    <w:sectPr w:rsidR="00B51D1B" w:rsidRPr="006E1507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2909" w:rsidRDefault="006E2909" w:rsidP="0068194B">
      <w:r>
        <w:separator/>
      </w:r>
    </w:p>
    <w:p w:rsidR="006E2909" w:rsidRDefault="006E2909"/>
    <w:p w:rsidR="006E2909" w:rsidRDefault="006E2909"/>
  </w:endnote>
  <w:endnote w:type="continuationSeparator" w:id="0">
    <w:p w:rsidR="006E2909" w:rsidRDefault="006E2909" w:rsidP="0068194B">
      <w:r>
        <w:continuationSeparator/>
      </w:r>
    </w:p>
    <w:p w:rsidR="006E2909" w:rsidRDefault="006E2909"/>
    <w:p w:rsidR="006E2909" w:rsidRDefault="006E29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369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2909" w:rsidRDefault="006E2909" w:rsidP="0068194B">
      <w:r>
        <w:separator/>
      </w:r>
    </w:p>
    <w:p w:rsidR="006E2909" w:rsidRDefault="006E2909"/>
    <w:p w:rsidR="006E2909" w:rsidRDefault="006E2909"/>
  </w:footnote>
  <w:footnote w:type="continuationSeparator" w:id="0">
    <w:p w:rsidR="006E2909" w:rsidRDefault="006E2909" w:rsidP="0068194B">
      <w:r>
        <w:continuationSeparator/>
      </w:r>
    </w:p>
    <w:p w:rsidR="006E2909" w:rsidRDefault="006E2909"/>
    <w:p w:rsidR="006E2909" w:rsidRDefault="006E290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0686A48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798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3A14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3699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311E1"/>
    <w:rsid w:val="00647159"/>
    <w:rsid w:val="006618E9"/>
    <w:rsid w:val="0068194B"/>
    <w:rsid w:val="00692703"/>
    <w:rsid w:val="006A1962"/>
    <w:rsid w:val="006B5D48"/>
    <w:rsid w:val="006B7D7B"/>
    <w:rsid w:val="006C1A5E"/>
    <w:rsid w:val="006E1507"/>
    <w:rsid w:val="006E2909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76798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466C0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D87F84D-F5F9-45AD-8406-9572AB7F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8" w:space="0" w:color="1D824C" w:themeColor="accent1"/>
        <w:bottom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8" w:space="0" w:color="005556" w:themeColor="accent2"/>
        <w:bottom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8" w:space="0" w:color="B11F35" w:themeColor="accent3"/>
        <w:bottom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8" w:space="0" w:color="856628" w:themeColor="accent4"/>
        <w:bottom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8" w:space="0" w:color="7E314C" w:themeColor="accent5"/>
        <w:bottom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8" w:space="0" w:color="4B6A88" w:themeColor="accent6"/>
        <w:bottom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4" w:space="0" w:color="1D824C" w:themeColor="accent1"/>
        <w:bottom w:val="single" w:sz="4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4" w:space="0" w:color="005556" w:themeColor="accent2"/>
        <w:bottom w:val="single" w:sz="4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4" w:space="0" w:color="B11F35" w:themeColor="accent3"/>
        <w:bottom w:val="single" w:sz="4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4" w:space="0" w:color="856628" w:themeColor="accent4"/>
        <w:bottom w:val="single" w:sz="4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7E314C" w:themeColor="accent5"/>
        <w:bottom w:val="single" w:sz="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4" w:space="0" w:color="4B6A88" w:themeColor="accent6"/>
        <w:bottom w:val="single" w:sz="4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D824C" w:themeColor="accent1"/>
        <w:bottom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556" w:themeColor="accent2"/>
        <w:bottom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11F35" w:themeColor="accent3"/>
        <w:bottom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56628" w:themeColor="accent4"/>
        <w:bottom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bottom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6A88" w:themeColor="accent6"/>
        <w:bottom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1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Link200" Type="http://schemas.openxmlformats.org/officeDocument/2006/relationships/hyperlink" Target="https://harmonia-safety.vercel.app/" TargetMode="External"/><Relationship Id="rIdLink201" Type="http://schemas.openxmlformats.org/officeDocument/2006/relationships/hyperlink" Target="https://apps.odoo.com/apps/modules/19.0/smart_task_planner" TargetMode="External"/><Relationship Id="rIdLink202" Type="http://schemas.openxmlformats.org/officeDocument/2006/relationships/hyperlink" Target="https://t.me/myproxystore_bo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j\AppData\Roaming\Microsoft\Templates\Modern%20chronological%20resume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A888CA4AF88426C84EB91E068C3B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1568B-139B-44EE-9DDC-05048FDFA3FF}"/>
      </w:docPartPr>
      <w:docPartBody>
        <w:p w:rsidR="00B90246" w:rsidRDefault="00251F57">
          <w:pPr>
            <w:pStyle w:val="3A888CA4AF88426C84EB91E068C3B347"/>
          </w:pPr>
          <w:r w:rsidRPr="00CF1A49">
            <w:t>Experience</w:t>
          </w:r>
        </w:p>
      </w:docPartBody>
    </w:docPart>
    <w:docPart>
      <w:docPartPr>
        <w:name w:val="CE73FD80FCAB4652B2EA8650176DD6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85DE9-33EF-4582-8892-6BCC5439A822}"/>
      </w:docPartPr>
      <w:docPartBody>
        <w:p w:rsidR="00B90246" w:rsidRDefault="00251F57">
          <w:pPr>
            <w:pStyle w:val="CE73FD80FCAB4652B2EA8650176DD6F8"/>
          </w:pPr>
          <w:r w:rsidRPr="00CF1A49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F57"/>
    <w:rsid w:val="00251F57"/>
    <w:rsid w:val="00354273"/>
    <w:rsid w:val="00AB09B0"/>
    <w:rsid w:val="00B9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2411695FF884C8EA950F5667A876FC8">
    <w:name w:val="D2411695FF884C8EA950F5667A876FC8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F2B4483C33A348049EFB807AF784164B">
    <w:name w:val="F2B4483C33A348049EFB807AF784164B"/>
  </w:style>
  <w:style w:type="paragraph" w:customStyle="1" w:styleId="05EA524B9BE1451BB6584385FE1133E6">
    <w:name w:val="05EA524B9BE1451BB6584385FE1133E6"/>
  </w:style>
  <w:style w:type="paragraph" w:customStyle="1" w:styleId="A986C1BC95974C75A98C012FACEAEA67">
    <w:name w:val="A986C1BC95974C75A98C012FACEAEA67"/>
  </w:style>
  <w:style w:type="paragraph" w:customStyle="1" w:styleId="D6D62F51DA6E4A598236A09C47739C05">
    <w:name w:val="D6D62F51DA6E4A598236A09C47739C05"/>
  </w:style>
  <w:style w:type="paragraph" w:customStyle="1" w:styleId="6EB4FBDF88864F35A7BDAEC895812A1C">
    <w:name w:val="6EB4FBDF88864F35A7BDAEC895812A1C"/>
  </w:style>
  <w:style w:type="paragraph" w:customStyle="1" w:styleId="AF0C6A970D7C407992BF4F283FCB4FD5">
    <w:name w:val="AF0C6A970D7C407992BF4F283FCB4FD5"/>
  </w:style>
  <w:style w:type="paragraph" w:customStyle="1" w:styleId="6799ECDF6BD942EBBEC41DEAB57D3622">
    <w:name w:val="6799ECDF6BD942EBBEC41DEAB57D3622"/>
  </w:style>
  <w:style w:type="paragraph" w:customStyle="1" w:styleId="7ED68497C75842AE8342C6B13CB468B3">
    <w:name w:val="7ED68497C75842AE8342C6B13CB468B3"/>
  </w:style>
  <w:style w:type="paragraph" w:customStyle="1" w:styleId="11BD216AE1E94B77BDA800E7F90736E1">
    <w:name w:val="11BD216AE1E94B77BDA800E7F90736E1"/>
  </w:style>
  <w:style w:type="paragraph" w:customStyle="1" w:styleId="16B88513D7B4410BA7678ED3EDB6E80F">
    <w:name w:val="16B88513D7B4410BA7678ED3EDB6E80F"/>
  </w:style>
  <w:style w:type="paragraph" w:customStyle="1" w:styleId="3A888CA4AF88426C84EB91E068C3B347">
    <w:name w:val="3A888CA4AF88426C84EB91E068C3B347"/>
  </w:style>
  <w:style w:type="paragraph" w:customStyle="1" w:styleId="265E9AD42EF04854986CCB92DF5D4A5F">
    <w:name w:val="265E9AD42EF04854986CCB92DF5D4A5F"/>
  </w:style>
  <w:style w:type="paragraph" w:customStyle="1" w:styleId="613D34C8EE314BFA9BEABEFC3D445C57">
    <w:name w:val="613D34C8EE314BFA9BEABEFC3D445C57"/>
  </w:style>
  <w:style w:type="paragraph" w:customStyle="1" w:styleId="CF4DF88D123E4FC68AE88E04CED5CEA4">
    <w:name w:val="CF4DF88D123E4FC68AE88E04CED5CEA4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251423E169BC453BA97AC9225AE43F0A">
    <w:name w:val="251423E169BC453BA97AC9225AE43F0A"/>
  </w:style>
  <w:style w:type="paragraph" w:customStyle="1" w:styleId="3FFE64D7F04D4052AAFF511053534133">
    <w:name w:val="3FFE64D7F04D4052AAFF511053534133"/>
  </w:style>
  <w:style w:type="paragraph" w:customStyle="1" w:styleId="61AF6378442446BD90AFA25084AD86B0">
    <w:name w:val="61AF6378442446BD90AFA25084AD86B0"/>
  </w:style>
  <w:style w:type="paragraph" w:customStyle="1" w:styleId="5C670291102D4FC6BEF39BABD110102B">
    <w:name w:val="5C670291102D4FC6BEF39BABD110102B"/>
  </w:style>
  <w:style w:type="paragraph" w:customStyle="1" w:styleId="3F666DD99156494B9130AFFC6FAFF399">
    <w:name w:val="3F666DD99156494B9130AFFC6FAFF399"/>
  </w:style>
  <w:style w:type="paragraph" w:customStyle="1" w:styleId="E9085D84C59B44118AC957A4C0A47869">
    <w:name w:val="E9085D84C59B44118AC957A4C0A47869"/>
  </w:style>
  <w:style w:type="paragraph" w:customStyle="1" w:styleId="733395835FA448D6B62FD099AC514213">
    <w:name w:val="733395835FA448D6B62FD099AC514213"/>
  </w:style>
  <w:style w:type="paragraph" w:customStyle="1" w:styleId="CE73FD80FCAB4652B2EA8650176DD6F8">
    <w:name w:val="CE73FD80FCAB4652B2EA8650176DD6F8"/>
  </w:style>
  <w:style w:type="paragraph" w:customStyle="1" w:styleId="33AF5272422C4C978BF8F30A7A4A57CC">
    <w:name w:val="33AF5272422C4C978BF8F30A7A4A57CC"/>
  </w:style>
  <w:style w:type="paragraph" w:customStyle="1" w:styleId="1B77659ABE6D4DF5B9C5F240CE32743C">
    <w:name w:val="1B77659ABE6D4DF5B9C5F240CE32743C"/>
  </w:style>
  <w:style w:type="paragraph" w:customStyle="1" w:styleId="BF9A85BF00724E01A984DB1A87AAD047">
    <w:name w:val="BF9A85BF00724E01A984DB1A87AAD047"/>
  </w:style>
  <w:style w:type="paragraph" w:customStyle="1" w:styleId="3CD737FC7D674F62B42A95F9A2314941">
    <w:name w:val="3CD737FC7D674F62B42A95F9A2314941"/>
  </w:style>
  <w:style w:type="paragraph" w:customStyle="1" w:styleId="2BEC001FA06E42ECB241FD0C8CF921EA">
    <w:name w:val="2BEC001FA06E42ECB241FD0C8CF921EA"/>
  </w:style>
  <w:style w:type="paragraph" w:customStyle="1" w:styleId="E19B71210C9E46EEBA2B238AC3150E7B">
    <w:name w:val="E19B71210C9E46EEBA2B238AC3150E7B"/>
  </w:style>
  <w:style w:type="paragraph" w:customStyle="1" w:styleId="4D72DC78943540FC87323EFE78F51E5F">
    <w:name w:val="4D72DC78943540FC87323EFE78F51E5F"/>
  </w:style>
  <w:style w:type="paragraph" w:customStyle="1" w:styleId="2DF3359C993D4F6DB943F757D05A1878">
    <w:name w:val="2DF3359C993D4F6DB943F757D05A1878"/>
  </w:style>
  <w:style w:type="paragraph" w:customStyle="1" w:styleId="45E13D89923E440E9352AE8A887E5D01">
    <w:name w:val="45E13D89923E440E9352AE8A887E5D01"/>
  </w:style>
  <w:style w:type="paragraph" w:customStyle="1" w:styleId="3E9C8F6BB81C44989633FA9C278C4F35">
    <w:name w:val="3E9C8F6BB81C44989633FA9C278C4F35"/>
  </w:style>
  <w:style w:type="paragraph" w:customStyle="1" w:styleId="836D5E22E5D3453A84E7E8C49DB3D7AE">
    <w:name w:val="836D5E22E5D3453A84E7E8C49DB3D7AE"/>
  </w:style>
  <w:style w:type="paragraph" w:customStyle="1" w:styleId="A5FDD75F92534232BF9C67F456B538E9">
    <w:name w:val="A5FDD75F92534232BF9C67F456B538E9"/>
  </w:style>
  <w:style w:type="paragraph" w:customStyle="1" w:styleId="EE0863B752F048668D23EC91437D682A">
    <w:name w:val="EE0863B752F048668D23EC91437D682A"/>
  </w:style>
  <w:style w:type="paragraph" w:customStyle="1" w:styleId="1D04EDB076D949A8989FF05313B52576">
    <w:name w:val="1D04EDB076D949A8989FF05313B52576"/>
  </w:style>
  <w:style w:type="paragraph" w:customStyle="1" w:styleId="7D35DB9AB3564E3297191ABCC094CBC4">
    <w:name w:val="7D35DB9AB3564E3297191ABCC094CBC4"/>
  </w:style>
  <w:style w:type="paragraph" w:customStyle="1" w:styleId="50EC34E94F534E3CB891A064057EF998">
    <w:name w:val="50EC34E94F534E3CB891A064057EF998"/>
  </w:style>
  <w:style w:type="paragraph" w:customStyle="1" w:styleId="8A5D287A5DB6448E93F52E9E7B8E0189">
    <w:name w:val="8A5D287A5DB6448E93F52E9E7B8E0189"/>
  </w:style>
  <w:style w:type="paragraph" w:customStyle="1" w:styleId="1CAFFE01BCD94588B36502CF3C4166B6">
    <w:name w:val="1CAFFE01BCD94588B36502CF3C4166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resume(2).dotx</Template>
  <TotalTime>16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</dc:creator>
  <cp:keywords/>
  <dc:description/>
  <cp:lastModifiedBy>jj</cp:lastModifiedBy>
  <cp:revision>4</cp:revision>
  <dcterms:created xsi:type="dcterms:W3CDTF">2026-05-14T00:25:00Z</dcterms:created>
  <dcterms:modified xsi:type="dcterms:W3CDTF">2026-05-14T01:30:00Z</dcterms:modified>
  <cp:category/>
</cp:coreProperties>
</file>